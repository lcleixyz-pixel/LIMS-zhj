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thinThickMediumGap" w:color="auto" w:sz="18" w:space="0"/>
        </w:pBdr>
        <w:spacing w:line="360" w:lineRule="auto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 xml:space="preserve">     新疆中和鉴珠宝玉石质量检测研究所（有限公司)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 xml:space="preserve">         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 w:eastAsia="zh-CN"/>
        </w:rPr>
        <w:t>XZTC/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CX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 w:eastAsia="zh-CN"/>
        </w:rPr>
        <w:t>-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2022</w:t>
      </w:r>
    </w:p>
    <w:p>
      <w:pPr>
        <w:jc w:val="both"/>
        <w:rPr>
          <w:rFonts w:hint="eastAsia"/>
          <w:b/>
          <w:bCs/>
          <w:sz w:val="84"/>
          <w:szCs w:val="84"/>
          <w:u w:val="none"/>
          <w:lang w:val="en-US" w:eastAsia="zh-CN"/>
        </w:rPr>
      </w:pPr>
      <w:r>
        <w:rPr>
          <w:rFonts w:hint="eastAsia"/>
          <w:b/>
          <w:bCs/>
          <w:sz w:val="84"/>
          <w:szCs w:val="84"/>
          <w:u w:val="none"/>
          <w:lang w:val="en-US" w:eastAsia="zh-CN"/>
        </w:rPr>
        <w:t xml:space="preserve">      </w:t>
      </w:r>
    </w:p>
    <w:p>
      <w:pPr>
        <w:jc w:val="center"/>
        <w:rPr>
          <w:rFonts w:hint="eastAsia"/>
          <w:b/>
          <w:bCs/>
          <w:sz w:val="84"/>
          <w:szCs w:val="84"/>
          <w:u w:val="none"/>
          <w:lang w:val="en-US" w:eastAsia="zh-CN"/>
        </w:rPr>
      </w:pPr>
      <w:r>
        <w:rPr>
          <w:rFonts w:hint="eastAsia"/>
          <w:b/>
          <w:bCs/>
          <w:sz w:val="84"/>
          <w:szCs w:val="84"/>
          <w:u w:val="none"/>
          <w:lang w:val="en-US" w:eastAsia="zh-CN"/>
        </w:rPr>
        <w:t>程 序 文 件</w:t>
      </w:r>
    </w:p>
    <w:p>
      <w:pPr>
        <w:jc w:val="both"/>
        <w:rPr>
          <w:rFonts w:hint="eastAsia"/>
          <w:b/>
          <w:bCs/>
          <w:sz w:val="84"/>
          <w:szCs w:val="8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 xml:space="preserve">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 w:eastAsia="zh-CN"/>
        </w:rPr>
        <w:t>(版本：第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 w:eastAsia="zh-CN"/>
        </w:rPr>
        <w:t>版）</w:t>
      </w:r>
      <w:bookmarkStart w:id="0" w:name="_GoBack"/>
      <w:bookmarkEnd w:id="0"/>
    </w:p>
    <w:p>
      <w:pPr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2896235</wp:posOffset>
                </wp:positionH>
                <wp:positionV relativeFrom="page">
                  <wp:posOffset>4280535</wp:posOffset>
                </wp:positionV>
                <wp:extent cx="828675" cy="1170940"/>
                <wp:effectExtent l="0" t="0" r="9525" b="1016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1170940"/>
                          <a:chOff x="12280" y="12065"/>
                          <a:chExt cx="1305" cy="1844"/>
                        </a:xfrm>
                      </wpg:grpSpPr>
                      <pic:pic xmlns:pic="http://schemas.openxmlformats.org/drawingml/2006/picture">
                        <pic:nvPicPr>
                          <pic:cNvPr id="1" name="图片 188" descr="张晓磊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295" y="12065"/>
                            <a:ext cx="1290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187" descr="俞炳星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355" y="12720"/>
                            <a:ext cx="1137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图片 5" descr="张晓磊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280" y="13265"/>
                            <a:ext cx="1290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8.05pt;margin-top:337.05pt;height:92.2pt;width:65.25pt;mso-position-vertical-relative:page;z-index:251660288;mso-width-relative:page;mso-height-relative:page;" coordorigin="12280,12065" coordsize="1305,1844" o:gfxdata="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GZS7yb0AAACnAQAAGQAAAGRycy9fcmVscy9l&#10;Mm9Eb2MueG1sLnJlbHO9kMsKwjAQRfeC/xBmb9N2ISKmbkRwK/oBQzJNo82DJIr+vQFBFAR3LmeG&#10;e+5hVuubHdmVYjLeCWiqGhg56ZVxWsDxsJ0tgKWMTuHoHQm4U4J1N52s9jRiLqE0mJBYobgkYMg5&#10;LDlPciCLqfKBXLn0PlrMZYyaB5Rn1MTbup7z+M6A7oPJdkpA3KkW2OEeSvNvtu97I2nj5cWSy18q&#10;uLGluwAxasoCLCmDz2VbnQJp4N8lmv9INC8J/vHe7gF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">
                <o:lock v:ext="edit" aspectratio="f"/>
                <v:shape id="图片 188" o:spid="_x0000_s1026" o:spt="75" alt="张晓磊" type="#_x0000_t75" style="position:absolute;left:12295;top:12065;height:645;width:1290;" filled="f" o:preferrelative="t" stroked="f" coordsize="21600,21600" o:gfxdata="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gmHOW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5" chromakey="#FFFFFF" o:title="张晓磊"/>
                  <o:lock v:ext="edit" aspectratio="t"/>
                </v:shape>
                <v:shape id="图片 187" o:spid="_x0000_s1026" o:spt="75" alt="俞炳星" type="#_x0000_t75" style="position:absolute;left:12355;top:12720;height:600;width:1137;" filled="f" o:preferrelative="t" stroked="f" coordsize="21600,21600" o:gfxdata="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FK/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chromakey="#FFFFFF" o:title="俞炳星"/>
                  <o:lock v:ext="edit" aspectratio="t"/>
                </v:shape>
                <v:shape id="图片 5" o:spid="_x0000_s1026" o:spt="75" alt="张晓磊" type="#_x0000_t75" style="position:absolute;left:12280;top:13265;height:645;width:1290;" filled="f" o:preferrelative="t" stroked="f" coordsize="21600,21600" o:gfxdata="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Bkh6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chromakey="#FFFFFF" o:title="张晓磊"/>
                  <o:lock v:ext="edit" aspectratio="t"/>
                </v:shape>
              </v:group>
            </w:pict>
          </mc:Fallback>
        </mc:AlternateContent>
      </w:r>
      <w:r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  <w:t xml:space="preserve">   </w:t>
      </w:r>
    </w:p>
    <w:p>
      <w:pPr>
        <w:spacing w:line="480" w:lineRule="auto"/>
        <w:jc w:val="center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u w:val="none"/>
          <w:lang w:val="en-US" w:eastAsia="zh-CN"/>
        </w:rPr>
        <w:t>编</w:t>
      </w: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u w:val="none"/>
          <w:lang w:val="en-US" w:eastAsia="zh-CN"/>
        </w:rPr>
        <w:t>制</w:t>
      </w: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/>
          <w:bCs/>
          <w:color w:val="FFFFFF" w:themeColor="background1"/>
          <w:sz w:val="36"/>
          <w:szCs w:val="36"/>
          <w:u w:val="none"/>
          <w:lang w:val="en-US" w:eastAsia="zh-CN"/>
          <w14:textFill>
            <w14:solidFill>
              <w14:schemeClr w14:val="bg1"/>
            </w14:solidFill>
          </w14:textFill>
        </w:rPr>
        <w:t>张晓磊</w:t>
      </w:r>
    </w:p>
    <w:p>
      <w:pPr>
        <w:spacing w:line="480" w:lineRule="auto"/>
        <w:jc w:val="center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>审 核：</w:t>
      </w:r>
      <w:r>
        <w:rPr>
          <w:rFonts w:hint="eastAsia" w:asciiTheme="minorEastAsia" w:hAnsiTheme="minorEastAsia" w:cstheme="minorEastAsia"/>
          <w:b/>
          <w:bCs/>
          <w:color w:val="FFFFFF" w:themeColor="background1"/>
          <w:sz w:val="36"/>
          <w:szCs w:val="36"/>
          <w:u w:val="none"/>
          <w:lang w:val="en-US" w:eastAsia="zh-CN"/>
          <w14:textFill>
            <w14:solidFill>
              <w14:schemeClr w14:val="bg1"/>
            </w14:solidFill>
          </w14:textFill>
        </w:rPr>
        <w:t>俞炳星</w:t>
      </w:r>
    </w:p>
    <w:p>
      <w:pPr>
        <w:spacing w:line="480" w:lineRule="auto"/>
        <w:jc w:val="center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>批 准：</w:t>
      </w:r>
      <w:r>
        <w:rPr>
          <w:rFonts w:hint="eastAsia" w:asciiTheme="minorEastAsia" w:hAnsiTheme="minorEastAsia" w:cstheme="minorEastAsia"/>
          <w:b/>
          <w:bCs/>
          <w:color w:val="FFFFFF" w:themeColor="background1"/>
          <w:sz w:val="36"/>
          <w:szCs w:val="36"/>
          <w:u w:val="none"/>
          <w:lang w:val="en-US" w:eastAsia="zh-CN"/>
          <w14:textFill>
            <w14:solidFill>
              <w14:schemeClr w14:val="bg1"/>
            </w14:solidFill>
          </w14:textFill>
        </w:rPr>
        <w:t>张晓磊</w:t>
      </w:r>
    </w:p>
    <w:p>
      <w:pPr>
        <w:spacing w:line="480" w:lineRule="auto"/>
        <w:jc w:val="both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 xml:space="preserve">                   受控状态：</w:t>
      </w:r>
    </w:p>
    <w:p>
      <w:pPr>
        <w:spacing w:line="480" w:lineRule="auto"/>
        <w:jc w:val="center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</w:p>
    <w:p>
      <w:pPr>
        <w:spacing w:line="480" w:lineRule="auto"/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 xml:space="preserve">                   发放编号：</w:t>
      </w:r>
    </w:p>
    <w:p>
      <w:pPr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tabs>
          <w:tab w:val="left" w:pos="8639"/>
        </w:tabs>
        <w:jc w:val="both"/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  <w:tab/>
      </w:r>
    </w:p>
    <w:p>
      <w:pPr>
        <w:jc w:val="both"/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</w:pPr>
    </w:p>
    <w:p>
      <w:pPr>
        <w:jc w:val="both"/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</w:pPr>
    </w:p>
    <w:p>
      <w:pPr>
        <w:pBdr>
          <w:bottom w:val="single" w:color="auto" w:sz="4" w:space="0"/>
        </w:pBdr>
        <w:jc w:val="both"/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461010</wp:posOffset>
                </wp:positionV>
                <wp:extent cx="590867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31850" y="9663430"/>
                          <a:ext cx="590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2pt;margin-top:36.3pt;height:0pt;width:465.25pt;z-index:251659264;mso-width-relative:page;mso-height-relative:page;" filled="f" stroked="t" coordsize="21600,21600" o:gfxdata="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WarG/VAAAABgEAAA8AAAAAAAAAAQAgAAAAIgAAAGRycy9kb3ducmV2LnhtbFBLAQIUABQAAAAI&#10;AIdO4kDo0XGf8AEAAL0DAAAOAAAAAAAAAAEAIAAAACQBAABkcnMvZTJvRG9jLnhtbFBLBQYAAAAA&#10;BgAGAFkBAACG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  <w:t xml:space="preserve">发布日期：2022年1月1日发布   实施日期：2022年1月1日实施 </w:t>
      </w:r>
    </w:p>
    <w:p>
      <w:pPr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bCs/>
          <w:kern w:val="2"/>
          <w:sz w:val="30"/>
          <w:szCs w:val="30"/>
          <w:u w:val="none"/>
          <w:lang w:val="en-US" w:eastAsia="zh-CN" w:bidi="ar-SA"/>
        </w:rPr>
        <w:t xml:space="preserve">     </w:t>
      </w:r>
      <w:r>
        <w:rPr>
          <w:rFonts w:hint="eastAsia" w:asciiTheme="minorEastAsia" w:hAnsiTheme="minorEastAsia" w:cstheme="minorEastAsia"/>
          <w:b/>
          <w:bCs/>
          <w:kern w:val="2"/>
          <w:sz w:val="28"/>
          <w:szCs w:val="28"/>
          <w:u w:val="none"/>
          <w:lang w:val="en-US" w:eastAsia="zh-CN" w:bidi="ar-SA"/>
        </w:rPr>
        <w:t>新疆中和鉴珠宝玉石质量检测研究所（有限公司）      编制</w:t>
      </w:r>
    </w:p>
    <w:sectPr>
      <w:footerReference r:id="rId3" w:type="default"/>
      <w:pgSz w:w="11906" w:h="16838"/>
      <w:pgMar w:top="1587" w:right="1304" w:bottom="1587" w:left="130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both"/>
      <w:rPr>
        <w:rFonts w:hint="eastAsia" w:eastAsiaTheme="minorEastAsia"/>
        <w:b/>
        <w:bCs/>
        <w:sz w:val="36"/>
        <w:szCs w:val="36"/>
        <w:u w:val="none"/>
        <w:lang w:val="en-US" w:eastAsia="zh-CN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13"/>
  <w:drawingGridVerticalSpacing w:val="161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wYjBmOGUzZjQxOTAxYTRlNTk3MzQwMGRkYWNmODQifQ=="/>
  </w:docVars>
  <w:rsids>
    <w:rsidRoot w:val="00172A27"/>
    <w:rsid w:val="00A64B0A"/>
    <w:rsid w:val="0AA77AD7"/>
    <w:rsid w:val="188D647A"/>
    <w:rsid w:val="37186224"/>
    <w:rsid w:val="390105B4"/>
    <w:rsid w:val="3DE650FB"/>
    <w:rsid w:val="4D082890"/>
    <w:rsid w:val="59C75EDA"/>
    <w:rsid w:val="5A155D90"/>
    <w:rsid w:val="73525DAB"/>
    <w:rsid w:val="7BF458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TSERVER\pic\&#20462;&#35746;&#29256;&#35760;&#24405;&#34920;&#26684;\11&#22806;&#37096;&#25903;&#25345;&#26381;&#21153;&#21644;&#20379;&#24212;&#21697;&#31649;&#29702;&#31243;&#24207;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130</Characters>
  <Lines>0</Lines>
  <Paragraphs>0</Paragraphs>
  <TotalTime>2</TotalTime>
  <ScaleCrop>false</ScaleCrop>
  <LinksUpToDate>false</LinksUpToDate>
  <CharactersWithSpaces>272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2017-05-26T08:52:00Z</dcterms:created>
  <dc:creator>中和鉴</dc:creator>
  <cp:lastModifiedBy>苏羽默</cp:lastModifiedBy>
  <cp:lastPrinted>2022-06-22T06:16:27Z</cp:lastPrinted>
  <dcterms:modified xsi:type="dcterms:W3CDTF">2022-06-22T06:17:49Z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9AC0BAE2E96744C2ABA6D42026651AB2</vt:lpwstr>
  </property>
</Properties>
</file>