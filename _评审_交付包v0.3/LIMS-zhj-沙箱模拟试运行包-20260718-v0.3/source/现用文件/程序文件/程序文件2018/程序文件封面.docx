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thinThickMediumGap" w:color="auto" w:sz="18" w:space="0"/>
        </w:pBdr>
        <w:spacing w:line="360" w:lineRule="auto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新疆中和鉴珠宝玉石质量检测研究所（有限公司)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XZTC/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CX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-201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8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 xml:space="preserve">      </w:t>
      </w:r>
    </w:p>
    <w:p>
      <w:pPr>
        <w:jc w:val="center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>程 序 文 件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(版本：第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版）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  <w:t xml:space="preserve">   </w:t>
      </w:r>
    </w:p>
    <w:p>
      <w:pPr>
        <w:spacing w:line="48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编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制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：张娴智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审 核：俞炳星</w:t>
      </w:r>
      <w:bookmarkStart w:id="0" w:name="_GoBack"/>
      <w:bookmarkEnd w:id="0"/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批 准：张娴智</w:t>
      </w: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受控状态：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发放编号：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tabs>
          <w:tab w:val="left" w:pos="8639"/>
        </w:tabs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ab/>
      </w:r>
    </w:p>
    <w:p>
      <w:pP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</w:p>
    <w:p>
      <w:pPr>
        <w:pBdr>
          <w:bottom w:val="single" w:color="auto" w:sz="4" w:space="0"/>
        </w:pBd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461010</wp:posOffset>
                </wp:positionV>
                <wp:extent cx="590867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1850" y="9663430"/>
                          <a:ext cx="590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36.3pt;height:0pt;width:465.25pt;z-index:251658240;mso-width-relative:page;mso-height-relative:page;" filled="f" stroked="t" coordsize="21600,21600" o:gfxdata="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NZqsb9UAAAAGAQAADwAAAAAAAAABACAAAAAi&#10;AAAAZHJzL2Rvd25yZXYueG1sUEsBAhQAFAAAAAgAh07iQA7R+5jUAQAAbwMAAA4AAAAAAAAAAQAg&#10;AAAAJAEAAGRycy9lMm9Eb2MueG1sUEsFBgAAAAAGAAYAWQEAAGo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 xml:space="preserve">发布日期：2018年12月1日发布   实施日期：2018年12月1日实施 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  <w:t xml:space="preserve">     </w:t>
      </w:r>
      <w:r>
        <w:rPr>
          <w:rFonts w:hint="eastAsia" w:asciiTheme="minorEastAsia" w:hAnsiTheme="minorEastAsia" w:cstheme="minorEastAsia"/>
          <w:b/>
          <w:bCs/>
          <w:kern w:val="2"/>
          <w:sz w:val="28"/>
          <w:szCs w:val="28"/>
          <w:u w:val="none"/>
          <w:lang w:val="en-US" w:eastAsia="zh-CN" w:bidi="ar-SA"/>
        </w:rPr>
        <w:t>新疆中和鉴珠宝玉石质量检测研究所（有限公司）      编制</w:t>
      </w:r>
    </w:p>
    <w:sectPr>
      <w:footerReference r:id="rId3" w:type="default"/>
      <w:pgSz w:w="11906" w:h="16838"/>
      <w:pgMar w:top="1587" w:right="1304" w:bottom="1587" w:left="130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both"/>
      <w:rPr>
        <w:rFonts w:hint="eastAsia" w:eastAsiaTheme="minorEastAsia"/>
        <w:b/>
        <w:bCs/>
        <w:sz w:val="36"/>
        <w:szCs w:val="36"/>
        <w:u w:val="none"/>
        <w:lang w:val="en-US" w:eastAsia="zh-C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13"/>
  <w:drawingGridVerticalSpacing w:val="16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64B0A"/>
    <w:rsid w:val="0AA77AD7"/>
    <w:rsid w:val="188D647A"/>
    <w:rsid w:val="37186224"/>
    <w:rsid w:val="390105B4"/>
    <w:rsid w:val="3DE650FB"/>
    <w:rsid w:val="4D082890"/>
    <w:rsid w:val="73525DAB"/>
    <w:rsid w:val="7BF458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TSERVER\pic\&#20462;&#35746;&#29256;&#35760;&#24405;&#34920;&#26684;\11&#22806;&#37096;&#25903;&#25345;&#26381;&#21153;&#21644;&#20379;&#24212;&#21697;&#31649;&#29702;&#31243;&#24207;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2017-05-26T08:52:00Z</dcterms:created>
  <dc:creator>中和鉴</dc:creator>
  <cp:lastModifiedBy>苏羽默</cp:lastModifiedBy>
  <cp:lastPrinted>2018-09-19T05:27:00Z</cp:lastPrinted>
  <dcterms:modified xsi:type="dcterms:W3CDTF">2021-07-28T04:12:50Z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